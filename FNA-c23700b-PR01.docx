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STEF@c23700b</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1.c23700b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1.c23700b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1.c23700b</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86634c2-9197-463d-82d8-9a43efdd24a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1.c23700b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365fae0-fab2-4c3f-8965-a7ca2c161930"/>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cb09ad1c-9982-4d2c-ac6e-4b3d88cf2735"/>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282e61fc-4fb8-45f0-9c74-7da04f64356c"/>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2dfcb63-4583-4079-b1e9-4e058a999951"/>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54cf8c0-1e7d-4b90-b405-9a8b5f0cad0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384fef24-198a-4200-8937-a3abaa311ada"/>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1.c23700b</w:t>
      </w:r>
    </w:p>
    <w:p>
      <w:pPr>
        <w:pStyle w:val="FirstParagraph"/>
      </w:pPr>
    </w:p>
    <w:bookmarkEnd w:id="75"/>
    <w:bookmarkEnd w:id="76"/>
    <w:bookmarkEnd w:id="77"/>
    <w:bookmarkStart w:id="85" w:name="X190dc40c850ead6dc299a90e78e8db51c2ab462"/>
    <w:p>
      <w:pPr>
        <w:pStyle w:val="Ttulo1"/>
      </w:pPr>
      <w:r>
        <w:t xml:space="preserve">Producto 15: PR15.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ee2617e5-d138-418d-9065-64f87674c592"/>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84"/>
    <w:bookmarkEnd w:id="85"/>
    <w:bookmarkStart w:id="97" w:name="referencias"/>
    <w:p>
      <w:pPr>
        <w:pStyle w:val="Ttulo1"/>
      </w:pPr>
      <w:r>
        <w:t xml:space="preserve">Referencias</w:t>
      </w:r>
    </w:p>
    <w:bookmarkStart w:id="9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7"/>
    <w:bookmarkStart w:id="8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8"/>
    <w:bookmarkStart w:id="8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9"/>
    <w:bookmarkStart w:id="9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Start w:id="9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93">
        <w:r>
          <w:rPr>
            <w:rStyle w:val="Hipervnculo"/>
          </w:rPr>
          <w:t xml:space="preserve">https://hwong23.github.io/fna-dd-f2-e1/</w:t>
        </w:r>
      </w:hyperlink>
    </w:p>
    <w:bookmarkEnd w:id="94"/>
    <w:bookmarkStart w:id="9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93">
        <w:r>
          <w:rPr>
            <w:rStyle w:val="Hipervnculo"/>
          </w:rPr>
          <w:t xml:space="preserve">https://hwong23.github.io/fna-dd-f2-e1/</w:t>
        </w:r>
      </w:hyperlink>
    </w:p>
    <w:bookmarkEnd w:id="95"/>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c23700bb393e81fe062b9bc1434f8c9b27397803/"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c23700bb393e81fe062b9bc1434f8c9b27397803/"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2023-08-02T22:11:55Z</dcterms:created>
  <dcterms:modified xsi:type="dcterms:W3CDTF">2023-08-02T22:11:55Z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references">
    <vt:lpwstr/>
  </property>
  <property fmtid="{D5CDD505-2E9C-101B-9397-08002B2CF9AE}" pid="19" name="tablenos-caption-name">
    <vt:lpwstr>Tabla</vt:lpwstr>
  </property>
</Properties>
</file>