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1.c840906 del 09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0992e10-810e-4467-a5fd-fce43bd880ec"/>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cc9d1e6f-e48f-4a42-80d3-07a714aaafa2"/>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adce0bb5-3bcc-4aca-98dd-7b7e0d95d174"/>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5254537b-0636-40a0-8a1f-32d887d2a847"/>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4eb96716-8910-44e9-b87b-3623c3c38b6a"/>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3f1a143e-788a-43d9-8d92-fb3711b1355f"/>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2023-08-09T22:01:34Z</dcterms:created>
  <dcterms:modified xsi:type="dcterms:W3CDTF">2023-08-09T22:01:34Z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