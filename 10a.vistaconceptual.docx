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1.61adcf7 del 02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3f4980fe-2516-4f16-8567-7d16c3e7d0de"/>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d200a200-bdc3-4dd9-9401-86a6f8819290"/>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d64f7a2d-6e3e-4ff0-a76e-e2f72fae5db8"/>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34f952ed-5dee-47d1-a32e-56976cb380a1"/>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01b1f533-58ad-4777-9481-baec9042237d"/>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232f3c24-fdf8-4271-9398-1e480c3719b5"/>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2023-08-02T22:12:40Z</dcterms:created>
  <dcterms:modified xsi:type="dcterms:W3CDTF">2023-08-02T22:12:40Z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