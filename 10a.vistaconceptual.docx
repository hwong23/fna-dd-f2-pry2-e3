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1.7c1c6b8 del 09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e039ccb-9eaa-4ecb-921a-98d5574e8568"/>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e604ec2b-a973-4774-b4d2-f27597496db5"/>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cf651c07-b3ae-45ed-abe4-0958d620960b"/>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6ef2dd9b-d5c7-473c-b014-c7fed88c0ab9"/>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92ec626-b420-4181-b66c-7e4c9f831521"/>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7a4f863c-91ec-441b-95c6-b63416874c7e"/>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2023-08-09T21:43:04Z</dcterms:created>
  <dcterms:modified xsi:type="dcterms:W3CDTF">2023-08-09T21:43:04Z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