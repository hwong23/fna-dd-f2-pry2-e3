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1.41d53d3 del 02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8fa74462-7888-4d5b-9709-2980354fc54f"/>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28d367b5-d2b9-4625-85fc-1114cc536034"/>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c9bb3bde-d5d3-4800-b66b-f74e6faa8d13"/>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bacfb3ea-3b4a-4be3-9b86-9f186ad926b0"/>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63a710ea-6e92-45cf-af5b-a29d45b3df6b"/>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1b1b3585-2291-419e-a13e-be9688ac3af3"/>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2023-08-02T17:28:59Z</dcterms:created>
  <dcterms:modified xsi:type="dcterms:W3CDTF">2023-08-02T17:28:59Z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