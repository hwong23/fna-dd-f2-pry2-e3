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1.f08312e del 27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8ff1dd87-0226-4c1e-9c62-daabca0a7ddb"/>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f79de99b-c40e-4c38-9385-c221b679e9dd"/>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df7d1e35-42fd-4b60-ac75-93f50b923cf8"/>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074290a5-f209-4664-92c4-61207ac76f90"/>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8a7c84ee-9638-4c39-9a60-fb2b243a3780"/>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6562e6be-2db4-4089-af97-bd775f59b70c"/>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2023-07-27T17:52:45Z</dcterms:created>
  <dcterms:modified xsi:type="dcterms:W3CDTF">2023-07-27T17:52:45Z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