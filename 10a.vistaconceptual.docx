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1.3ab886e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2815a593-79e5-4f77-9832-ac712ee9a5ea"/>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b254abd4-e58d-4545-8031-1d4939b34509"/>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8d1c8b8e-f328-4d56-9b7a-ee8e7b2fc14f"/>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741fddd0-f7b5-4cb1-b485-069bbbe90d25"/>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1610923b-291e-4ac7-88cf-82e006424885"/>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52b99da5-ecdd-4a02-aed5-1b973b7740b5"/>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2023-08-02T21:50:27Z</dcterms:created>
  <dcterms:modified xsi:type="dcterms:W3CDTF">2023-08-02T21:50:27Z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