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1.4875f56 del 10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beb4cb7-de3c-4efc-99e8-7cf41039759b"/>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db98fdf2-c6ef-4123-9fb9-841de78a2b2c"/>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3c683c51-0f92-4b70-a296-b9bab9904cf3"/>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4e85e546-1935-45af-a652-985b64ae32ff"/>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fc89cc2a-565b-4dae-b07e-9ad3fdda528e"/>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ca567607-37b0-4c31-aeb1-3794b0a5e2a7"/>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2023-08-10T21:25:47Z</dcterms:created>
  <dcterms:modified xsi:type="dcterms:W3CDTF">2023-08-10T21:25:47Z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