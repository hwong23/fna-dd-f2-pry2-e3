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1.32bded8 del 10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a2d7c209-e315-4a12-81eb-081c6328d086"/>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6e0e06f1-003c-4e5e-a12b-3a26711a7cd3"/>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727e7896-1ed1-4f22-ba5a-1ec7f0d75cff"/>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6328b9a2-77d2-4ad9-a4be-148be9b78d98"/>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17c419ea-a9c9-4848-820d-f76f823698f0"/>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69c241a6-2930-4a0a-905c-5137440d9581"/>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2023-08-10T21:28:43Z</dcterms:created>
  <dcterms:modified xsi:type="dcterms:W3CDTF">2023-08-10T21:28:43Z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