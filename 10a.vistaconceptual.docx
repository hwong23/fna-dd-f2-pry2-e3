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1.52f6a9b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a2ff49f2-4564-4627-98d1-a884e3511806"/>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4ff34cdf-d6a1-4888-8a2e-5e08fc8d72af"/>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2a8a0d6b-bc5d-48e9-97b6-c61c7d46d94d"/>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f8713109-a99a-4c33-94e6-36293bd8ab9b"/>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6a7a18a4-9b41-4575-9b4e-b11cbbdd065f"/>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e9136b99-11a0-4d17-bd7d-53edfb9ec534"/>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2023-08-02T17:01:21Z</dcterms:created>
  <dcterms:modified xsi:type="dcterms:W3CDTF">2023-08-02T17:01:21Z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